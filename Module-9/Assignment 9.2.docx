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1E33DF" w14:textId="47D73805" w:rsidR="00B54BB0" w:rsidRDefault="00000A66" w:rsidP="00000A66">
      <w:pPr>
        <w:pStyle w:val="Heading1"/>
        <w:jc w:val="center"/>
      </w:pPr>
      <w:r>
        <w:t xml:space="preserve">Assignment </w:t>
      </w:r>
      <w:r w:rsidR="00B61E93">
        <w:t>9.2</w:t>
      </w:r>
    </w:p>
    <w:p w14:paraId="0AE86BA2" w14:textId="2FA38DD7" w:rsidR="00B61E93" w:rsidRPr="00B61E93" w:rsidRDefault="00B61E93" w:rsidP="00B61E93">
      <w:pPr>
        <w:pStyle w:val="Heading2"/>
        <w:jc w:val="center"/>
      </w:pPr>
      <w:r>
        <w:t>GitHub Group Project</w:t>
      </w:r>
    </w:p>
    <w:p w14:paraId="31B8C5EF" w14:textId="77777777" w:rsidR="002E4DF3" w:rsidRDefault="00E024DE" w:rsidP="00E024DE">
      <w:pPr>
        <w:jc w:val="center"/>
      </w:pPr>
      <w:hyperlink r:id="rId6" w:history="1">
        <w:r>
          <w:rPr>
            <w:rStyle w:val="Hyperlink"/>
          </w:rPr>
          <w:t>Robert Breutzmann's CSD380 GitHub</w:t>
        </w:r>
      </w:hyperlink>
    </w:p>
    <w:p w14:paraId="13AC6DF1" w14:textId="77777777" w:rsidR="00B61E93" w:rsidRDefault="00B61E93" w:rsidP="00E024DE">
      <w:pPr>
        <w:jc w:val="center"/>
      </w:pPr>
    </w:p>
    <w:p w14:paraId="4F4B01F4" w14:textId="49770FAE" w:rsidR="00B61E93" w:rsidRPr="002E4DF3" w:rsidRDefault="00B61E93" w:rsidP="00E024DE">
      <w:pPr>
        <w:jc w:val="center"/>
      </w:pPr>
      <w:r>
        <w:rPr>
          <w:noProof/>
        </w:rPr>
        <w:drawing>
          <wp:inline distT="0" distB="0" distL="0" distR="0" wp14:anchorId="77A150C3" wp14:editId="30AD6BF7">
            <wp:extent cx="5943600" cy="4616450"/>
            <wp:effectExtent l="0" t="0" r="0" b="6350"/>
            <wp:docPr id="1895742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2977" name="Picture 1895742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E93" w:rsidRPr="002E4DF3" w:rsidSect="003A7CB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111751" w14:textId="77777777" w:rsidR="00230F85" w:rsidRDefault="00230F85" w:rsidP="00000A66">
      <w:pPr>
        <w:spacing w:after="0" w:line="240" w:lineRule="auto"/>
      </w:pPr>
      <w:r>
        <w:separator/>
      </w:r>
    </w:p>
  </w:endnote>
  <w:endnote w:type="continuationSeparator" w:id="0">
    <w:p w14:paraId="16114911" w14:textId="77777777" w:rsidR="00230F85" w:rsidRDefault="00230F85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2F1F73" w14:textId="77777777" w:rsidR="00230F85" w:rsidRDefault="00230F85" w:rsidP="00000A66">
      <w:pPr>
        <w:spacing w:after="0" w:line="240" w:lineRule="auto"/>
      </w:pPr>
      <w:r>
        <w:separator/>
      </w:r>
    </w:p>
  </w:footnote>
  <w:footnote w:type="continuationSeparator" w:id="0">
    <w:p w14:paraId="7671D554" w14:textId="77777777" w:rsidR="00230F85" w:rsidRDefault="00230F85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71865DC3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AC7FFCB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0757BDAA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C13E19F" w14:textId="77777777" w:rsidR="005E1F3D" w:rsidRDefault="00000A66" w:rsidP="005E1F3D">
    <w:pPr>
      <w:pStyle w:val="Header"/>
      <w:ind w:firstLine="360"/>
    </w:pPr>
    <w:r>
      <w:t>Breutzmann</w:t>
    </w:r>
  </w:p>
  <w:p w14:paraId="31C379D0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B2E998" w14:textId="77777777" w:rsidR="003A7CB8" w:rsidRDefault="003A7CB8" w:rsidP="003A7CB8">
    <w:pPr>
      <w:pStyle w:val="Header"/>
    </w:pPr>
    <w:r>
      <w:t>Breutzmann, Robert</w:t>
    </w:r>
  </w:p>
  <w:p w14:paraId="2CB839C5" w14:textId="77777777" w:rsidR="003A7CB8" w:rsidRDefault="003A7CB8" w:rsidP="003A7CB8">
    <w:pPr>
      <w:pStyle w:val="Header"/>
    </w:pPr>
    <w:r>
      <w:t>CSD 3</w:t>
    </w:r>
    <w:r w:rsidR="009A34EC">
      <w:t>80 – DevOps</w:t>
    </w:r>
  </w:p>
  <w:p w14:paraId="328D1455" w14:textId="36FE0AB8" w:rsidR="003A7CB8" w:rsidRDefault="003A7CB8">
    <w:pPr>
      <w:pStyle w:val="Header"/>
    </w:pPr>
    <w:r>
      <w:t xml:space="preserve">Due Date: </w:t>
    </w:r>
    <w:r w:rsidR="00806E39">
      <w:t>July 26</w:t>
    </w:r>
    <w:r w:rsidR="00806E39" w:rsidRPr="00806E39">
      <w:rPr>
        <w:vertAlign w:val="superscript"/>
      </w:rPr>
      <w:t>th</w:t>
    </w:r>
    <w:r w:rsidR="00806E39">
      <w:t>, 2026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93"/>
    <w:rsid w:val="00000A66"/>
    <w:rsid w:val="000C4767"/>
    <w:rsid w:val="00142DF8"/>
    <w:rsid w:val="00163E06"/>
    <w:rsid w:val="00230F85"/>
    <w:rsid w:val="002E4DF3"/>
    <w:rsid w:val="00350359"/>
    <w:rsid w:val="003A7CB8"/>
    <w:rsid w:val="00423563"/>
    <w:rsid w:val="00573343"/>
    <w:rsid w:val="005E1F3D"/>
    <w:rsid w:val="00806E39"/>
    <w:rsid w:val="008326AD"/>
    <w:rsid w:val="00927BD1"/>
    <w:rsid w:val="009541C9"/>
    <w:rsid w:val="009851AC"/>
    <w:rsid w:val="009A34EC"/>
    <w:rsid w:val="00A16DBC"/>
    <w:rsid w:val="00A30DF6"/>
    <w:rsid w:val="00B03180"/>
    <w:rsid w:val="00B07540"/>
    <w:rsid w:val="00B54BB0"/>
    <w:rsid w:val="00B61E93"/>
    <w:rsid w:val="00B76BB8"/>
    <w:rsid w:val="00C8423B"/>
    <w:rsid w:val="00CF6A09"/>
    <w:rsid w:val="00E024DE"/>
    <w:rsid w:val="00E042DE"/>
    <w:rsid w:val="00E4617B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6F83D"/>
  <w15:chartTrackingRefBased/>
  <w15:docId w15:val="{A11FFE32-138D-4D4D-80C4-769D6270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  <w:style w:type="character" w:styleId="FollowedHyperlink">
    <w:name w:val="FollowedHyperlink"/>
    <w:basedOn w:val="DefaultParagraphFont"/>
    <w:uiPriority w:val="99"/>
    <w:semiHidden/>
    <w:unhideWhenUsed/>
    <w:rsid w:val="00B61E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38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38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380 Assignment Template.dotx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2026-07-24T02:48:00Z</dcterms:created>
  <dcterms:modified xsi:type="dcterms:W3CDTF">2026-07-24T02:51:00Z</dcterms:modified>
</cp:coreProperties>
</file>